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  <w:b/>
          <w:bCs/>
          <w:sz w:val="30"/>
          <w:szCs w:val="30"/>
          <w:lang w:val="en-US" w:eastAsia="zh-CN"/>
        </w:rPr>
      </w:pPr>
      <w:bookmarkStart w:id="0" w:name="page2"/>
      <w:bookmarkEnd w:id="0"/>
      <w:r>
        <w:rPr>
          <w:rFonts w:hint="eastAsia"/>
          <w:lang w:val="en-US" w:eastAsia="zh-CN"/>
        </w:rPr>
        <w:t xml:space="preserve">                                        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</w:p>
    <w:tbl>
      <w:tblPr>
        <w:tblStyle w:val="6"/>
        <w:tblW w:w="10440" w:type="dxa"/>
        <w:tblInd w:w="0" w:type="dxa"/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4"/>
        <w:gridCol w:w="6996"/>
      </w:tblGrid>
      <w:tr>
        <w:tblPrEx>
          <w:tblBorders>
            <w:top w:val="none" w:color="auto" w:sz="0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3444" w:type="dxa"/>
            <w:vMerge w:val="restar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2132965" cy="566420"/>
                  <wp:effectExtent l="0" t="0" r="635" b="508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65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rPr>
                                      <w:rFonts w:hint="eastAsia" w:eastAsia="宋体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none" lIns="0" tIns="0" rIns="0" bIns="0" upright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ql5uc8AAAAF&#10;AQAADwAAAAAAAAABACAAAAAiAAAAZHJzL2Rvd25yZXYueG1sUEsBAhQAFAAAAAgAh07iQKq6vDqz&#10;AQAAWwMAAA4AAAAAAAAAAQAgAAAAHgEAAGRycy9lMm9Eb2MueG1sUEsFBgAAAAAGAAYAWQEAAEMF&#10;AAAAAA==&#10;">
                      <v:fill on="f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pStyle w:val="4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96" w:type="dxa"/>
            <w:noWrap w:val="0"/>
            <w:vAlign w:val="top"/>
          </w:tcPr>
          <w:p>
            <w:pPr>
              <w:rPr>
                <w:rStyle w:val="12"/>
              </w:rPr>
            </w:pPr>
            <w:r>
              <w:rPr>
                <w:rFonts w:hint="eastAsia" w:ascii="黑体" w:hAnsi="宋体" w:eastAsia="黑体"/>
                <w:sz w:val="28"/>
              </w:rPr>
              <w:t>——</w:t>
            </w:r>
            <w:r>
              <w:rPr>
                <w:rStyle w:val="12"/>
              </w:rPr>
              <w:t>巩义市予华仪器有限公司是唯一一家在工商总局注册</w:t>
            </w:r>
          </w:p>
          <w:p>
            <w:pPr>
              <w:rPr>
                <w:rFonts w:hint="eastAsia" w:ascii="黑体" w:hAnsi="宋体" w:eastAsia="黑体"/>
                <w:i/>
                <w:sz w:val="28"/>
              </w:rPr>
            </w:pPr>
            <w:r>
              <w:rPr>
                <w:rStyle w:val="12"/>
              </w:rPr>
              <w:t>“予华仪器”品牌的企业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6" w:hRule="atLeast"/>
        </w:trPr>
        <w:tc>
          <w:tcPr>
            <w:tcW w:w="3444" w:type="dxa"/>
            <w:vMerge w:val="continue"/>
            <w:noWrap w:val="0"/>
            <w:vAlign w:val="top"/>
          </w:tcPr>
          <w:p>
            <w:pPr>
              <w:rPr>
                <w:rFonts w:hint="eastAsia" w:ascii="宋体" w:hAnsi="宋体"/>
                <w:i/>
                <w:sz w:val="24"/>
              </w:rPr>
            </w:pPr>
          </w:p>
        </w:tc>
        <w:tc>
          <w:tcPr>
            <w:tcW w:w="6996" w:type="dxa"/>
            <w:noWrap w:val="0"/>
            <w:vAlign w:val="center"/>
          </w:tcPr>
          <w:p>
            <w:pPr>
              <w:wordWrap w:val="0"/>
              <w:ind w:right="420" w:firstLine="1441" w:firstLineChars="450"/>
              <w:rPr>
                <w:rFonts w:hint="eastAsia" w:ascii="黑体" w:hAnsi="宋体" w:eastAsia="黑体"/>
                <w:b/>
                <w:i/>
                <w:sz w:val="32"/>
                <w:szCs w:val="32"/>
              </w:rPr>
            </w:pPr>
            <w:r>
              <w:rPr>
                <w:rStyle w:val="12"/>
                <w:b/>
                <w:sz w:val="32"/>
                <w:szCs w:val="32"/>
              </w:rPr>
              <w:t>巩义市予华仪器有限</w:t>
            </w:r>
            <w:r>
              <w:rPr>
                <w:rStyle w:val="12"/>
                <w:rFonts w:hint="eastAsia"/>
                <w:b/>
                <w:sz w:val="32"/>
                <w:szCs w:val="32"/>
              </w:rPr>
              <w:t>责任</w:t>
            </w:r>
            <w:r>
              <w:rPr>
                <w:rStyle w:val="12"/>
                <w:b/>
                <w:sz w:val="32"/>
                <w:szCs w:val="32"/>
              </w:rPr>
              <w:t>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thickThinSmallGap" w:color="auto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3444" w:type="dxa"/>
            <w:noWrap w:val="0"/>
            <w:vAlign w:val="top"/>
          </w:tcPr>
          <w:p>
            <w:pPr>
              <w:rPr>
                <w:rFonts w:ascii="Arial" w:hAnsi="Arial" w:eastAsia="黑体"/>
                <w:i/>
              </w:rPr>
            </w:pPr>
          </w:p>
        </w:tc>
        <w:tc>
          <w:tcPr>
            <w:tcW w:w="6996" w:type="dxa"/>
            <w:noWrap w:val="0"/>
            <w:vAlign w:val="top"/>
          </w:tcPr>
          <w:p>
            <w:pPr>
              <w:rPr>
                <w:rFonts w:hint="eastAsia" w:ascii="黑体" w:hAnsi="宋体" w:eastAsia="黑体"/>
                <w:i/>
              </w:rPr>
            </w:pPr>
            <w:r>
              <w:rPr>
                <w:rFonts w:hint="eastAsia" w:ascii="黑体" w:hAnsi="宋体" w:eastAsia="黑体"/>
                <w:color w:val="000000"/>
              </w:rPr>
              <w:t>地址:</w:t>
            </w:r>
            <w:r>
              <w:rPr>
                <w:rFonts w:hint="eastAsia" w:ascii="黑体" w:hAnsi="宋体" w:eastAsia="黑体"/>
                <w:color w:val="000000"/>
                <w:lang w:eastAsia="zh-CN"/>
              </w:rPr>
              <w:t>河南省巩义市英峪工业区</w:t>
            </w:r>
          </w:p>
        </w:tc>
      </w:tr>
    </w:tbl>
    <w:p>
      <w:pPr>
        <w:pStyle w:val="4"/>
        <w:rPr>
          <w:rFonts w:hint="eastAsia" w:eastAsia="黑体"/>
          <w:b/>
          <w:w w:val="150"/>
          <w:sz w:val="24"/>
          <w:lang w:eastAsia="zh-CN"/>
        </w:rPr>
      </w:pPr>
      <w:r>
        <w:rPr>
          <w:rFonts w:hint="eastAsia" w:eastAsia="黑体"/>
          <w:b/>
          <w:w w:val="150"/>
          <w:sz w:val="24"/>
          <w:lang w:eastAsia="zh-CN"/>
        </w:rPr>
        <w:t>产品技术参数</w:t>
      </w:r>
    </w:p>
    <w:p>
      <w:pPr>
        <w:ind w:firstLine="2409" w:firstLineChars="800"/>
        <w:rPr>
          <w:rFonts w:ascii="Verdana" w:hAnsi="Verdana" w:eastAsia="宋体" w:cs="Verdana"/>
          <w:b/>
          <w:i w:val="0"/>
          <w:caps w:val="0"/>
          <w:color w:val="444444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b/>
          <w:i w:val="0"/>
          <w:caps w:val="0"/>
          <w:color w:val="444444"/>
          <w:spacing w:val="0"/>
          <w:sz w:val="30"/>
          <w:szCs w:val="30"/>
          <w:shd w:val="clear" w:fill="FFFFFF"/>
        </w:rPr>
        <w:t>ZNHW-Ⅱ型智能恒温控温仪</w:t>
      </w:r>
    </w:p>
    <w:p>
      <w:pPr>
        <w:ind w:firstLine="1600" w:firstLineChars="800"/>
      </w:pPr>
      <w:r>
        <w:drawing>
          <wp:inline distT="0" distB="0" distL="114300" distR="114300">
            <wp:extent cx="3361690" cy="33616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36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    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 ZNHW-Ⅱ型智能恒温控温仪采用计算机芯片做主控单元，采用多重数字滤波电路，模糊PID控制算法，自整定功能，具有测量精度高，冲温小，单键轻触操作，双屏数字显示，可控硅控制输出，160-240V宽电压电源，并有断偶保护功能，外壳一次性注塑成型，具有外形美观、操作简便、轻巧灵活，是控制电炉、电热套等加热装置做精确控温加热试验的最理想仪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 </w:t>
      </w:r>
      <w:r>
        <w:rPr>
          <w:rStyle w:val="9"/>
          <w:rFonts w:hint="default" w:ascii="Verdana" w:hAnsi="Verdana" w:cs="Verdana"/>
          <w:i w:val="0"/>
          <w:caps w:val="0"/>
          <w:color w:val="000000"/>
          <w:spacing w:val="0"/>
          <w:sz w:val="30"/>
          <w:szCs w:val="30"/>
          <w:shd w:val="clear" w:fill="FEFEFE"/>
        </w:rPr>
        <w:t>ZNHW-Ⅱ型智能恒温控温仪使用方法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1.插入～220V电源，打开电源开关，显示窗显示“K”，设定窗显示“400”字样，为本电器配用K型热电偶，最高控制温度400℃，3秒后，显示窗显示室温，设定窗显示上次设定温度值。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2.将被控制加热器的电源线插入控温仪后面的输出插座内。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3.将温度传感器插入被控温的溶液或容器内。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4.单键操作，按设定加“▲”或设定减“▼”键不放，将快速设定出所需的加热温度如：100℃，绿灯亮表示加温，绿灯灭表示停止，微电脑将根据所设定温度与现时温度的温差大小确定加热量，确保无温冲一次升温到位，并保持设定值与显示值±1℃温差下的供散热平衡，使加热过程轻松完成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 5.自整定功能：启动自整定功能可使不同加热段或加热功率与溶液多少无规律时，升温时间最短，冲温最小，平衡最好，但改变加热介质或加温条件后自整定应重新设定。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6.启动自整定：（1）常按移位键“? ”5秒，设定窗SV数字闪烁即进入自整定状态。（2）按设定键5秒，进入参数设定状态，连续按设定键至“LKV”,将此参数值改为1，再按设定键至“ATV”时，将此参数值改为1，按设定键5秒退出,设定窗SV数字闪烁即进入自整定状态。三次温冲过后数字停止闪烁，表示自整定结束，可进行使用，但自整定需在初始加温时使用，中途进行的自整定不准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7.该电器设有断偶保护功能，当热电偶连接不良时，显示窗百位上显示“1”或“hhhh”，绿灯灭，电器即停止加温。</w:t>
      </w:r>
    </w:p>
    <w:p>
      <w:r>
        <w:drawing>
          <wp:inline distT="0" distB="0" distL="114300" distR="114300">
            <wp:extent cx="4504690" cy="4809490"/>
            <wp:effectExtent l="0" t="0" r="10160" b="1016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4809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Style w:val="9"/>
          <w:rFonts w:hint="default" w:ascii="Verdana" w:hAnsi="Verdana" w:cs="Verdana"/>
          <w:i w:val="0"/>
          <w:caps w:val="0"/>
          <w:color w:val="000000"/>
          <w:spacing w:val="0"/>
          <w:sz w:val="30"/>
          <w:szCs w:val="30"/>
          <w:shd w:val="clear" w:fill="FEFEFE"/>
        </w:rPr>
        <w:t>注意事项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1.做腐蚀性液体的测量时，请将传感器用玻璃套管套上，以防腐蚀。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2.非专业人员请不要打开仪表。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3.工作电压：交流180-240∨50Hz。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4.工作时间：≥8小时。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5.环境温度：0-50℃，无腐蚀气体。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6.相对湿度：35％-85％（无冷凝）。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7.请勿过载使用。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 8.为保证安全使用请务接地线。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 w:line="360" w:lineRule="atLeast"/>
        <w:ind w:left="0" w:right="0" w:firstLine="0"/>
        <w:rPr>
          <w:rFonts w:hint="default" w:ascii="Verdana" w:hAnsi="Verdana" w:cs="Verdana"/>
          <w:b w:val="0"/>
          <w:i w:val="0"/>
          <w:caps w:val="0"/>
          <w:color w:val="444444"/>
          <w:spacing w:val="0"/>
          <w:sz w:val="24"/>
          <w:szCs w:val="24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 w:val="24"/>
          <w:szCs w:val="24"/>
          <w:shd w:val="clear" w:fill="FEFEFE"/>
        </w:rPr>
        <w:t>  9.保险管Φ5×20  15A。　</w:t>
      </w:r>
    </w:p>
    <w:p/>
    <w:p>
      <w:pPr>
        <w:tabs>
          <w:tab w:val="left" w:pos="6560"/>
        </w:tabs>
        <w:spacing w:line="0" w:lineRule="atLeast"/>
        <w:ind w:firstLine="720" w:firstLineChars="300"/>
        <w:rPr>
          <w:rFonts w:hint="eastAsia" w:ascii="Hiragino Sans GB" w:hAnsi="Hiragino Sans GB" w:eastAsia="宋体" w:cs="Hiragino Sans GB"/>
          <w:b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sectPr>
      <w:type w:val="continuous"/>
      <w:pgSz w:w="11900" w:h="16838"/>
      <w:pgMar w:top="872" w:right="1240" w:bottom="500" w:left="15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bordersDoNotSurroundHeader w:val="0"/>
  <w:bordersDoNotSurroundFooter w:val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778"/>
    <w:rsid w:val="000B5190"/>
    <w:rsid w:val="00B02778"/>
    <w:rsid w:val="014C3AF4"/>
    <w:rsid w:val="01D02953"/>
    <w:rsid w:val="02C84D56"/>
    <w:rsid w:val="02CC7E50"/>
    <w:rsid w:val="02FC327E"/>
    <w:rsid w:val="04284D14"/>
    <w:rsid w:val="04396F3B"/>
    <w:rsid w:val="04A8432A"/>
    <w:rsid w:val="05A36D43"/>
    <w:rsid w:val="06007336"/>
    <w:rsid w:val="063F1F30"/>
    <w:rsid w:val="07A170BC"/>
    <w:rsid w:val="07DB40CC"/>
    <w:rsid w:val="07FF7233"/>
    <w:rsid w:val="08510CE9"/>
    <w:rsid w:val="085C0A6C"/>
    <w:rsid w:val="08AA4929"/>
    <w:rsid w:val="09C82DA2"/>
    <w:rsid w:val="0AD752B3"/>
    <w:rsid w:val="0DF509B3"/>
    <w:rsid w:val="0F181242"/>
    <w:rsid w:val="0F6A4BA8"/>
    <w:rsid w:val="0FE31FEE"/>
    <w:rsid w:val="11345157"/>
    <w:rsid w:val="11D05DCC"/>
    <w:rsid w:val="11D76EEC"/>
    <w:rsid w:val="127877AC"/>
    <w:rsid w:val="135822E2"/>
    <w:rsid w:val="136850B3"/>
    <w:rsid w:val="147F067B"/>
    <w:rsid w:val="1572276F"/>
    <w:rsid w:val="15E25BAE"/>
    <w:rsid w:val="16B14A8F"/>
    <w:rsid w:val="17CA14F8"/>
    <w:rsid w:val="18B61885"/>
    <w:rsid w:val="18B6579B"/>
    <w:rsid w:val="18CA3339"/>
    <w:rsid w:val="1A0D2627"/>
    <w:rsid w:val="1A264DEA"/>
    <w:rsid w:val="1A666F21"/>
    <w:rsid w:val="1AED6233"/>
    <w:rsid w:val="1B7E6E7E"/>
    <w:rsid w:val="1C1E77E9"/>
    <w:rsid w:val="1D203A09"/>
    <w:rsid w:val="1E0928E4"/>
    <w:rsid w:val="1E332502"/>
    <w:rsid w:val="1E7E0154"/>
    <w:rsid w:val="1EB262C8"/>
    <w:rsid w:val="20582949"/>
    <w:rsid w:val="208A66F9"/>
    <w:rsid w:val="20B7256A"/>
    <w:rsid w:val="211C5C70"/>
    <w:rsid w:val="219727CF"/>
    <w:rsid w:val="21EF4AF6"/>
    <w:rsid w:val="22197613"/>
    <w:rsid w:val="22482A98"/>
    <w:rsid w:val="23812FC7"/>
    <w:rsid w:val="2434444E"/>
    <w:rsid w:val="25E66EA4"/>
    <w:rsid w:val="26623AF7"/>
    <w:rsid w:val="272A7A8A"/>
    <w:rsid w:val="27652DF1"/>
    <w:rsid w:val="276A74EB"/>
    <w:rsid w:val="28135E3C"/>
    <w:rsid w:val="29AF663B"/>
    <w:rsid w:val="2B002C4D"/>
    <w:rsid w:val="2D433D3E"/>
    <w:rsid w:val="2DF23CEE"/>
    <w:rsid w:val="2E2753E3"/>
    <w:rsid w:val="2F6A6A0F"/>
    <w:rsid w:val="2FCA7352"/>
    <w:rsid w:val="2FD82856"/>
    <w:rsid w:val="31305791"/>
    <w:rsid w:val="31E01D5F"/>
    <w:rsid w:val="33161D68"/>
    <w:rsid w:val="344500DE"/>
    <w:rsid w:val="344838A5"/>
    <w:rsid w:val="36092762"/>
    <w:rsid w:val="373F46C3"/>
    <w:rsid w:val="37AA5840"/>
    <w:rsid w:val="383A39D8"/>
    <w:rsid w:val="396B319D"/>
    <w:rsid w:val="3B466CE4"/>
    <w:rsid w:val="3BC87ABA"/>
    <w:rsid w:val="3BEC066B"/>
    <w:rsid w:val="3C340EA5"/>
    <w:rsid w:val="3D103A3F"/>
    <w:rsid w:val="3D307765"/>
    <w:rsid w:val="3D80598A"/>
    <w:rsid w:val="3D884A29"/>
    <w:rsid w:val="3F7D4705"/>
    <w:rsid w:val="3F8A0726"/>
    <w:rsid w:val="3FFF6EC7"/>
    <w:rsid w:val="40A84994"/>
    <w:rsid w:val="40EA09A8"/>
    <w:rsid w:val="439E3CF3"/>
    <w:rsid w:val="43F06C30"/>
    <w:rsid w:val="43FD4EE3"/>
    <w:rsid w:val="443D7E07"/>
    <w:rsid w:val="444B0D02"/>
    <w:rsid w:val="45FA6C0A"/>
    <w:rsid w:val="475426CD"/>
    <w:rsid w:val="4A070D97"/>
    <w:rsid w:val="4A371A84"/>
    <w:rsid w:val="4A51451A"/>
    <w:rsid w:val="4B2F2058"/>
    <w:rsid w:val="4B792F35"/>
    <w:rsid w:val="4B9F4A60"/>
    <w:rsid w:val="4DC571A1"/>
    <w:rsid w:val="4E407C5C"/>
    <w:rsid w:val="4F790F26"/>
    <w:rsid w:val="4F975B21"/>
    <w:rsid w:val="4FDC1B95"/>
    <w:rsid w:val="500F4B1A"/>
    <w:rsid w:val="52D54CF6"/>
    <w:rsid w:val="54A11DCD"/>
    <w:rsid w:val="54A63083"/>
    <w:rsid w:val="559C2E84"/>
    <w:rsid w:val="58136CBC"/>
    <w:rsid w:val="587869DC"/>
    <w:rsid w:val="58B2326E"/>
    <w:rsid w:val="593E2093"/>
    <w:rsid w:val="5A0D170D"/>
    <w:rsid w:val="5A1920CA"/>
    <w:rsid w:val="5B285F8A"/>
    <w:rsid w:val="5B397797"/>
    <w:rsid w:val="5BA21367"/>
    <w:rsid w:val="5C0B3EDC"/>
    <w:rsid w:val="5C7C0F9E"/>
    <w:rsid w:val="5EB3346C"/>
    <w:rsid w:val="5FC41AAB"/>
    <w:rsid w:val="5FDD5045"/>
    <w:rsid w:val="61F173E7"/>
    <w:rsid w:val="623E1074"/>
    <w:rsid w:val="62FE037E"/>
    <w:rsid w:val="63094A81"/>
    <w:rsid w:val="64A83164"/>
    <w:rsid w:val="64EE690C"/>
    <w:rsid w:val="654A17E9"/>
    <w:rsid w:val="65810D71"/>
    <w:rsid w:val="66107A65"/>
    <w:rsid w:val="66403A79"/>
    <w:rsid w:val="67316339"/>
    <w:rsid w:val="67B84D48"/>
    <w:rsid w:val="69705E7E"/>
    <w:rsid w:val="69D35570"/>
    <w:rsid w:val="6ACC5E07"/>
    <w:rsid w:val="6CFA358F"/>
    <w:rsid w:val="6D0241D9"/>
    <w:rsid w:val="6D680D7E"/>
    <w:rsid w:val="6D9E073E"/>
    <w:rsid w:val="6DCF5485"/>
    <w:rsid w:val="70EC6FCB"/>
    <w:rsid w:val="717A0F44"/>
    <w:rsid w:val="737F6ECA"/>
    <w:rsid w:val="74ED1601"/>
    <w:rsid w:val="75B93E69"/>
    <w:rsid w:val="764A4AC2"/>
    <w:rsid w:val="76561D6C"/>
    <w:rsid w:val="76F1583B"/>
    <w:rsid w:val="77006506"/>
    <w:rsid w:val="77357953"/>
    <w:rsid w:val="7745452C"/>
    <w:rsid w:val="77C2317F"/>
    <w:rsid w:val="78587D99"/>
    <w:rsid w:val="7A1A53CF"/>
    <w:rsid w:val="7A751A44"/>
    <w:rsid w:val="7ABD4BBF"/>
    <w:rsid w:val="7C282BCB"/>
    <w:rsid w:val="7CC30FFA"/>
    <w:rsid w:val="7DCA176E"/>
    <w:rsid w:val="7E785F59"/>
    <w:rsid w:val="7E8A7101"/>
    <w:rsid w:val="7EA24EBA"/>
    <w:rsid w:val="7F432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</w:tbl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style2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dc8bf2a83d2b6f31d1dd60d75be1c40ad2aec94c\&#29992;&#25143;&#25152;&#38656;&#20135;&#21697;&#25253;&#20215;&#21333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用户所需产品报价单.doc</Template>
  <Pages>5</Pages>
  <Words>870</Words>
  <Characters>1439</Characters>
  <TotalTime>0</TotalTime>
  <ScaleCrop>false</ScaleCrop>
  <LinksUpToDate>false</LinksUpToDate>
  <CharactersWithSpaces>1505</CharactersWithSpaces>
  <Application>WPS Office_11.1.0.8806_F1E327BC-269C-435d-A152-05C5408002CA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2018-01-13T08:59:00Z</dcterms:created>
  <dc:creator>予华仪器@刘辉</dc:creator>
  <cp:lastModifiedBy>予华仪器@刘辉</cp:lastModifiedBy>
  <dcterms:modified xsi:type="dcterms:W3CDTF">2019-06-26T08:07:56Z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